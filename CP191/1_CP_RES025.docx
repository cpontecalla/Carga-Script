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Automatización Tdp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AD0374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2020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AD0374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2020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C0CAD" w:rsidRDefault="008C0CA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C0CAD" w:rsidRDefault="008C0CA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23" w:rsidRDefault="00FF132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F1323" w:rsidRDefault="00FF132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Score Calculado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A" w:rsidRDefault="005157E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157EA" w:rsidRDefault="005157E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Validación de Datos Exitosa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49" w:rsidRDefault="00D5554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55549" w:rsidRDefault="00D5554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Seleccionar Plan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F" w:rsidRDefault="009D75D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9D75DF" w:rsidRDefault="009D75D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Modelo de telefono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60" w:rsidRDefault="004C6B6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C6B60" w:rsidRDefault="004C6B6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Plan de Financiamiento: Contado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44" w:rsidRDefault="0082154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21544" w:rsidRDefault="0082154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Monto: Contado     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400106" cy="142895"/>
            <wp:effectExtent l="0" t="0" r="0" b="952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E5" w:rsidRDefault="004C02E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C02E5" w:rsidRDefault="004C02E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Periodo de compromiso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C4" w:rsidRDefault="00CE6BC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E6BC4" w:rsidRDefault="00CE6BC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Bonificación agregada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3D" w:rsidRDefault="00BE703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E703D" w:rsidRDefault="00BE703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Dirección de Envio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45" w:rsidRDefault="0034194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41945" w:rsidRDefault="0034194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Selección de Contacto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5C" w:rsidRDefault="00C41F5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41F5C" w:rsidRDefault="00C41F5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Negociar Pago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1" w:rsidRDefault="002B508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2B5081" w:rsidRDefault="002B508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 valida que CIP existe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99" w:rsidRDefault="0066269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62699" w:rsidRDefault="0066269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Visualización Del Pago realizado correctamente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BE" w:rsidRDefault="00100BB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00BBE" w:rsidRDefault="00100BB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-Negociar Pago Correcto-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33" w:rsidRDefault="008F543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8F5433" w:rsidRPr="008F5433" w:rsidRDefault="008F543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433" w:rsidRPr="008F5433" w:rsidSect="008C0CAD">
      <w:headerReference w:type="even" r:id="rId26"/>
      <w:headerReference w:type="default" r:id="rId27"/>
      <w:footerReference w:type="default" r:id="rId28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CE" w:rsidRDefault="002225CE" w:rsidP="00276B50">
      <w:r>
        <w:separator/>
      </w:r>
    </w:p>
  </w:endnote>
  <w:endnote w:type="continuationSeparator" w:id="0">
    <w:p w:rsidR="002225CE" w:rsidRDefault="002225CE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8F5433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CE" w:rsidRDefault="002225CE" w:rsidP="00276B50">
      <w:r>
        <w:separator/>
      </w:r>
    </w:p>
  </w:footnote>
  <w:footnote w:type="continuationSeparator" w:id="0">
    <w:p w:rsidR="002225CE" w:rsidRDefault="002225CE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r>
      <w:rPr>
        <w:rFonts w:cs="Arial"/>
        <w:b/>
        <w:color w:val="333333"/>
        <w:lang w:val="es-PE"/>
      </w:rPr>
      <w:t xml:space="preserve">Unified Functional Testing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4197E"/>
    <w:rsid w:val="00051842"/>
    <w:rsid w:val="00054014"/>
    <w:rsid w:val="000540C2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00BBE"/>
    <w:rsid w:val="0011186E"/>
    <w:rsid w:val="001144B1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B508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41945"/>
    <w:rsid w:val="00352130"/>
    <w:rsid w:val="00354780"/>
    <w:rsid w:val="00380688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B1D3C"/>
    <w:rsid w:val="004B6A38"/>
    <w:rsid w:val="004C02E5"/>
    <w:rsid w:val="004C5E22"/>
    <w:rsid w:val="004C6B60"/>
    <w:rsid w:val="004D0CC0"/>
    <w:rsid w:val="004D199B"/>
    <w:rsid w:val="004E5811"/>
    <w:rsid w:val="004F502E"/>
    <w:rsid w:val="005004DF"/>
    <w:rsid w:val="005022E5"/>
    <w:rsid w:val="00507DD1"/>
    <w:rsid w:val="005135BC"/>
    <w:rsid w:val="00514A13"/>
    <w:rsid w:val="005157EA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557C3"/>
    <w:rsid w:val="006604FD"/>
    <w:rsid w:val="00662699"/>
    <w:rsid w:val="00664A25"/>
    <w:rsid w:val="00666CFC"/>
    <w:rsid w:val="00670D16"/>
    <w:rsid w:val="00677852"/>
    <w:rsid w:val="00683A82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1544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926AE"/>
    <w:rsid w:val="00892BE4"/>
    <w:rsid w:val="008A0440"/>
    <w:rsid w:val="008A0A32"/>
    <w:rsid w:val="008A218F"/>
    <w:rsid w:val="008A6B81"/>
    <w:rsid w:val="008A74C3"/>
    <w:rsid w:val="008B4616"/>
    <w:rsid w:val="008C0CAD"/>
    <w:rsid w:val="008C18CB"/>
    <w:rsid w:val="008C1C42"/>
    <w:rsid w:val="008C7B49"/>
    <w:rsid w:val="008D4EAE"/>
    <w:rsid w:val="008D5C24"/>
    <w:rsid w:val="008E02C2"/>
    <w:rsid w:val="008F4729"/>
    <w:rsid w:val="008F529C"/>
    <w:rsid w:val="008F5433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C183B"/>
    <w:rsid w:val="009C2C73"/>
    <w:rsid w:val="009C5ECB"/>
    <w:rsid w:val="009D442D"/>
    <w:rsid w:val="009D75DF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357C"/>
    <w:rsid w:val="00A83CA1"/>
    <w:rsid w:val="00A90C0B"/>
    <w:rsid w:val="00A91FB2"/>
    <w:rsid w:val="00AA05BB"/>
    <w:rsid w:val="00AA3242"/>
    <w:rsid w:val="00AB5938"/>
    <w:rsid w:val="00AC0806"/>
    <w:rsid w:val="00AD0374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D48B0"/>
    <w:rsid w:val="00BD5C63"/>
    <w:rsid w:val="00BE703D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1F5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545D"/>
    <w:rsid w:val="00CD22B0"/>
    <w:rsid w:val="00CE6BC4"/>
    <w:rsid w:val="00CE7CD5"/>
    <w:rsid w:val="00CF1E15"/>
    <w:rsid w:val="00D02909"/>
    <w:rsid w:val="00D11C9E"/>
    <w:rsid w:val="00D35114"/>
    <w:rsid w:val="00D43810"/>
    <w:rsid w:val="00D45098"/>
    <w:rsid w:val="00D4656B"/>
    <w:rsid w:val="00D503A5"/>
    <w:rsid w:val="00D55549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31493"/>
    <w:rsid w:val="00E52BD9"/>
    <w:rsid w:val="00E547E8"/>
    <w:rsid w:val="00E57D2D"/>
    <w:rsid w:val="00E6474C"/>
    <w:rsid w:val="00E6582C"/>
    <w:rsid w:val="00E728CB"/>
    <w:rsid w:val="00E86142"/>
    <w:rsid w:val="00EA2201"/>
    <w:rsid w:val="00EA412C"/>
    <w:rsid w:val="00EB146E"/>
    <w:rsid w:val="00EB5690"/>
    <w:rsid w:val="00EC38C9"/>
    <w:rsid w:val="00EC43D8"/>
    <w:rsid w:val="00ED21A9"/>
    <w:rsid w:val="00EE22C5"/>
    <w:rsid w:val="00EE64BD"/>
    <w:rsid w:val="00EF4B79"/>
    <w:rsid w:val="00F0391B"/>
    <w:rsid w:val="00F03DF0"/>
    <w:rsid w:val="00F14ED1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2F96"/>
    <w:rsid w:val="00FE3DEA"/>
    <w:rsid w:val="00FF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;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6829D-051D-4746-BF89-2320275B6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0</TotalTime>
  <Pages>9</Pages>
  <Words>66</Words>
  <Characters>368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433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17</cp:revision>
  <cp:lastPrinted>2015-12-21T16:50:00Z</cp:lastPrinted>
  <dcterms:created xsi:type="dcterms:W3CDTF">2020-07-23T19:34:00Z</dcterms:created>
  <dcterms:modified xsi:type="dcterms:W3CDTF">2020-07-23T19:41:00Z</dcterms:modified>
  <cp:contentStatus/>
</cp:coreProperties>
</file>