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Automatización </w:t>
                            </w:r>
                            <w:proofErr w:type="spellStart"/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Tdp</w:t>
                            </w:r>
                            <w:proofErr w:type="spellEnd"/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684C41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2020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684C41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2020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F5D28" w:rsidRDefault="004F5D2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F5D28" w:rsidRDefault="004F5D2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92" w:rsidRDefault="00DB679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B6792" w:rsidRDefault="00DB679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del Id de Servicio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D5" w:rsidRDefault="00370CD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70CD5" w:rsidRDefault="00370CD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El Número no posee Orden Pendiente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F3" w:rsidRDefault="003B02F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B02F3" w:rsidRDefault="003B02F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Alta Express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9B" w:rsidRDefault="00D1709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1709B" w:rsidRDefault="00D1709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Dispositivo seleccionado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1E" w:rsidRDefault="0059721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9721E" w:rsidRDefault="0059721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Calcular Monto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DC" w:rsidRDefault="00E255D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255DC" w:rsidRDefault="00E255D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Monto Calculado:  Contado     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400106" cy="142895"/>
            <wp:effectExtent l="0" t="0" r="0" b="952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A9" w:rsidRDefault="006A6BA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A6BA9" w:rsidRDefault="006A6BA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 xml:space="preserve">Alta Express Terminada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32" w:rsidRDefault="0013243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32432" w:rsidRDefault="0013243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Periodo de compromiso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E6" w:rsidRDefault="009E33E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9E33E6" w:rsidRDefault="009E33E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0" w:rsidRDefault="00CA4A5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A4A50" w:rsidRDefault="00CA4A5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Contratación y Validación de Identidad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2C" w:rsidRDefault="0065262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5262C" w:rsidRDefault="0065262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Descargar Contrato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4B" w:rsidRDefault="00112F4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12F4B" w:rsidRDefault="00112F4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Descarga Completa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20" w:rsidRDefault="00E2722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27220" w:rsidRDefault="00E2722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Se Enviará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A3" w:rsidRDefault="005256A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256A3" w:rsidRDefault="005256A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Orden Enviada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68" w:rsidRDefault="00E6036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60368" w:rsidRDefault="00E60368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Ingreso de Materiales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5" w:rsidRDefault="00CB574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B5745" w:rsidRDefault="00CB574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Gestión logística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8D" w:rsidRDefault="00D3278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3278D" w:rsidRPr="00D3278D" w:rsidRDefault="00D3278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Empuje OK</w:t>
      </w:r>
      <w:r w:rsidR="00D51F67">
        <w:rPr>
          <w:noProof/>
          <w:lang w:val="es-PE" w:eastAsia="es-PE"/>
        </w:rPr>
        <w:drawing>
          <wp:inline distT="0" distB="0" distL="0" distR="0" wp14:anchorId="169F59D1" wp14:editId="6C461116">
            <wp:extent cx="6179820" cy="32937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78D" w:rsidRPr="00D3278D" w:rsidSect="004F5D28">
      <w:headerReference w:type="even" r:id="rId29"/>
      <w:headerReference w:type="default" r:id="rId30"/>
      <w:footerReference w:type="default" r:id="rId31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342" w:rsidRDefault="00094342" w:rsidP="00276B50">
      <w:r>
        <w:separator/>
      </w:r>
    </w:p>
  </w:endnote>
  <w:endnote w:type="continuationSeparator" w:id="0">
    <w:p w:rsidR="00094342" w:rsidRDefault="00094342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D51F67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342" w:rsidRDefault="00094342" w:rsidP="00276B50">
      <w:r>
        <w:separator/>
      </w:r>
    </w:p>
  </w:footnote>
  <w:footnote w:type="continuationSeparator" w:id="0">
    <w:p w:rsidR="00094342" w:rsidRDefault="00094342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proofErr w:type="spellStart"/>
    <w:r>
      <w:rPr>
        <w:rFonts w:cs="Arial"/>
        <w:b/>
        <w:color w:val="333333"/>
        <w:lang w:val="es-PE"/>
      </w:rPr>
      <w:t>Unified</w:t>
    </w:r>
    <w:proofErr w:type="spellEnd"/>
    <w:r>
      <w:rPr>
        <w:rFonts w:cs="Arial"/>
        <w:b/>
        <w:color w:val="333333"/>
        <w:lang w:val="es-PE"/>
      </w:rPr>
      <w:t xml:space="preserve"> </w:t>
    </w:r>
    <w:proofErr w:type="spellStart"/>
    <w:r>
      <w:rPr>
        <w:rFonts w:cs="Arial"/>
        <w:b/>
        <w:color w:val="333333"/>
        <w:lang w:val="es-PE"/>
      </w:rPr>
      <w:t>Functional</w:t>
    </w:r>
    <w:proofErr w:type="spellEnd"/>
    <w:r>
      <w:rPr>
        <w:rFonts w:cs="Arial"/>
        <w:b/>
        <w:color w:val="333333"/>
        <w:lang w:val="es-PE"/>
      </w:rPr>
      <w:t xml:space="preserve"> </w:t>
    </w:r>
    <w:proofErr w:type="spellStart"/>
    <w:r>
      <w:rPr>
        <w:rFonts w:cs="Arial"/>
        <w:b/>
        <w:color w:val="333333"/>
        <w:lang w:val="es-PE"/>
      </w:rPr>
      <w:t>Testing</w:t>
    </w:r>
    <w:proofErr w:type="spellEnd"/>
    <w:r>
      <w:rPr>
        <w:rFonts w:cs="Arial"/>
        <w:b/>
        <w:color w:val="333333"/>
        <w:lang w:val="es-P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4197E"/>
    <w:rsid w:val="00051842"/>
    <w:rsid w:val="00054014"/>
    <w:rsid w:val="000540C2"/>
    <w:rsid w:val="00061B34"/>
    <w:rsid w:val="000712F1"/>
    <w:rsid w:val="00082273"/>
    <w:rsid w:val="00086143"/>
    <w:rsid w:val="00094342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2F4B"/>
    <w:rsid w:val="001144B1"/>
    <w:rsid w:val="00132432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52130"/>
    <w:rsid w:val="00354780"/>
    <w:rsid w:val="00370CD5"/>
    <w:rsid w:val="00380688"/>
    <w:rsid w:val="003A0459"/>
    <w:rsid w:val="003A0F95"/>
    <w:rsid w:val="003A63F6"/>
    <w:rsid w:val="003B02F3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B1D3C"/>
    <w:rsid w:val="004B6A38"/>
    <w:rsid w:val="004C5E22"/>
    <w:rsid w:val="004D0CC0"/>
    <w:rsid w:val="004D199B"/>
    <w:rsid w:val="004E5811"/>
    <w:rsid w:val="004F502E"/>
    <w:rsid w:val="004F5D28"/>
    <w:rsid w:val="005004DF"/>
    <w:rsid w:val="005022E5"/>
    <w:rsid w:val="00507DD1"/>
    <w:rsid w:val="005135BC"/>
    <w:rsid w:val="00514A13"/>
    <w:rsid w:val="00522202"/>
    <w:rsid w:val="005256A3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9721E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5262C"/>
    <w:rsid w:val="006557C3"/>
    <w:rsid w:val="006604FD"/>
    <w:rsid w:val="00664A25"/>
    <w:rsid w:val="00666CFC"/>
    <w:rsid w:val="00670D16"/>
    <w:rsid w:val="00677852"/>
    <w:rsid w:val="00683A82"/>
    <w:rsid w:val="00684C41"/>
    <w:rsid w:val="00697B20"/>
    <w:rsid w:val="006A0E04"/>
    <w:rsid w:val="006A1A80"/>
    <w:rsid w:val="006A42DB"/>
    <w:rsid w:val="006A6BA9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33E6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357C"/>
    <w:rsid w:val="00A83CA1"/>
    <w:rsid w:val="00A90C0B"/>
    <w:rsid w:val="00A91FB2"/>
    <w:rsid w:val="00AA05BB"/>
    <w:rsid w:val="00AA3242"/>
    <w:rsid w:val="00AB5938"/>
    <w:rsid w:val="00AC0806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D48B0"/>
    <w:rsid w:val="00BD5C63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A4A50"/>
    <w:rsid w:val="00CB2B2F"/>
    <w:rsid w:val="00CB5745"/>
    <w:rsid w:val="00CB6AA7"/>
    <w:rsid w:val="00CC09CA"/>
    <w:rsid w:val="00CC545D"/>
    <w:rsid w:val="00CD22B0"/>
    <w:rsid w:val="00CE7CD5"/>
    <w:rsid w:val="00CF1E15"/>
    <w:rsid w:val="00D02909"/>
    <w:rsid w:val="00D11C9E"/>
    <w:rsid w:val="00D1709B"/>
    <w:rsid w:val="00D3278D"/>
    <w:rsid w:val="00D35114"/>
    <w:rsid w:val="00D43810"/>
    <w:rsid w:val="00D45098"/>
    <w:rsid w:val="00D4656B"/>
    <w:rsid w:val="00D503A5"/>
    <w:rsid w:val="00D51F67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792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255DC"/>
    <w:rsid w:val="00E27220"/>
    <w:rsid w:val="00E31493"/>
    <w:rsid w:val="00E52BD9"/>
    <w:rsid w:val="00E547E8"/>
    <w:rsid w:val="00E57D2D"/>
    <w:rsid w:val="00E60368"/>
    <w:rsid w:val="00E6474C"/>
    <w:rsid w:val="00E6582C"/>
    <w:rsid w:val="00E728CB"/>
    <w:rsid w:val="00E86142"/>
    <w:rsid w:val="00EA2201"/>
    <w:rsid w:val="00EA412C"/>
    <w:rsid w:val="00EB146E"/>
    <w:rsid w:val="00EB5690"/>
    <w:rsid w:val="00EC38C9"/>
    <w:rsid w:val="00EC43D8"/>
    <w:rsid w:val="00ED21A9"/>
    <w:rsid w:val="00EE22C5"/>
    <w:rsid w:val="00EE64BD"/>
    <w:rsid w:val="00EF4B79"/>
    <w:rsid w:val="00F0391B"/>
    <w:rsid w:val="00F03DF0"/>
    <w:rsid w:val="00F14ED1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8D0295-7FFD-4D8C-BD7F-2271D7B5A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1</TotalTime>
  <Pages>10</Pages>
  <Words>72</Words>
  <Characters>398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469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20</cp:revision>
  <cp:lastPrinted>2015-12-21T16:50:00Z</cp:lastPrinted>
  <dcterms:created xsi:type="dcterms:W3CDTF">2020-07-20T22:19:00Z</dcterms:created>
  <dcterms:modified xsi:type="dcterms:W3CDTF">2020-07-20T22:34:00Z</dcterms:modified>
  <cp:contentStatus/>
</cp:coreProperties>
</file>