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Automatización Tdp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942B3D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Jul</w:t>
                            </w:r>
                            <w:r w:rsidR="00664A25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io 2019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942B3D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Jul</w:t>
                      </w:r>
                      <w:bookmarkStart w:id="1" w:name="_GoBack"/>
                      <w:bookmarkEnd w:id="1"/>
                      <w:r w:rsidR="00664A25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io 2019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730EC" w:rsidRDefault="00A730E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730EC" w:rsidRDefault="00A730E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Login CRM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3924848" cy="4429743"/>
            <wp:effectExtent l="0" t="0" r="0" b="9525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77" w:rsidRDefault="00B34A7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34A77" w:rsidRDefault="00B34A7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Carga del Cliente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98" w:rsidRDefault="005A5A9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A5A98" w:rsidRDefault="005A5A9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Id de Servicio: 650000544 encontrado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F1" w:rsidRDefault="007842F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7842F1" w:rsidRDefault="007842F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Pantalla -Detalles del Producto- cargó de manera correcta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BB" w:rsidRDefault="00ED52B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D52BB" w:rsidRDefault="00ED52B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Pantalla -Detalles del Producto- cargó de manera correcta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84" w:rsidRDefault="0013188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31884" w:rsidRDefault="0013188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Score Calculado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82" w:rsidRDefault="007F248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7F2482" w:rsidRDefault="007F248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Validación de Datos Exitosa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4F" w:rsidRDefault="00D1264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1264F" w:rsidRDefault="00D1264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Actualizar Atributos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D5" w:rsidRDefault="00A476D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476D5" w:rsidRDefault="00A476D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Nuevo Número de Telefóno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56" w:rsidRDefault="00AA605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A6056" w:rsidRDefault="00AA605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Actualizar Atributos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B6" w:rsidRDefault="00E818B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818B6" w:rsidRDefault="00E818B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Negociar Distribución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EC" w:rsidRDefault="005C71E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C71EC" w:rsidRDefault="005C71E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Negociar Pago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77" w:rsidRDefault="00052E7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52E77" w:rsidRDefault="00052E7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Pago Inmediato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97" w:rsidRDefault="00535F9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35F97" w:rsidRDefault="00535F9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Negociar Pago Culminado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0F" w:rsidRDefault="00E5160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5160F" w:rsidRDefault="00E5160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Contrato cargado correctamente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6F" w:rsidRDefault="00F00A6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00A6F" w:rsidRDefault="00F00A6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Contrato cargado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67" w:rsidRDefault="0050176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01767" w:rsidRDefault="0050176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Resumen de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6E" w:rsidRDefault="00CC1C6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C1C6E" w:rsidRDefault="00CC1C6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Orden Generada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A0" w:rsidRDefault="00E41CA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41CA0" w:rsidRDefault="00E41CA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Login CRM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3924848" cy="4429743"/>
            <wp:effectExtent l="0" t="0" r="0" b="9525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96" w:rsidRDefault="0011529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15296" w:rsidRDefault="0011529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Depósito de Órdenes1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5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29" w:rsidRDefault="00C37C2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37C29" w:rsidRDefault="00C37C2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-Estado de la gestión manual- de manera correcta1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4F" w:rsidRDefault="0005754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5754F" w:rsidRDefault="0005754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Se realizó el Corte APC correctamente1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CB" w:rsidRDefault="004829C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829CB" w:rsidRDefault="004829C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Orden Cerrada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8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E5" w:rsidRDefault="00AD75E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D75E5" w:rsidRPr="00AD75E5" w:rsidRDefault="00AD75E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Orden Cerrada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2" name="Imagen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5E5" w:rsidRPr="00AD75E5" w:rsidSect="00A730EC">
      <w:headerReference w:type="even" r:id="rId34"/>
      <w:headerReference w:type="default" r:id="rId35"/>
      <w:footerReference w:type="default" r:id="rId36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5CE" w:rsidRDefault="002225CE" w:rsidP="00276B50">
      <w:r>
        <w:separator/>
      </w:r>
    </w:p>
  </w:endnote>
  <w:endnote w:type="continuationSeparator" w:id="0">
    <w:p w:rsidR="002225CE" w:rsidRDefault="002225CE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AD75E5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5CE" w:rsidRDefault="002225CE" w:rsidP="00276B50">
      <w:r>
        <w:separator/>
      </w:r>
    </w:p>
  </w:footnote>
  <w:footnote w:type="continuationSeparator" w:id="0">
    <w:p w:rsidR="002225CE" w:rsidRDefault="002225CE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r>
      <w:rPr>
        <w:rFonts w:cs="Arial"/>
        <w:b/>
        <w:color w:val="333333"/>
        <w:lang w:val="es-PE"/>
      </w:rPr>
      <w:t xml:space="preserve">Unified Functional Testing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3FAB"/>
    <w:rsid w:val="0004197E"/>
    <w:rsid w:val="00051842"/>
    <w:rsid w:val="00052E77"/>
    <w:rsid w:val="00054014"/>
    <w:rsid w:val="000540C2"/>
    <w:rsid w:val="0005754F"/>
    <w:rsid w:val="00061B34"/>
    <w:rsid w:val="000712F1"/>
    <w:rsid w:val="00082273"/>
    <w:rsid w:val="00086143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1186E"/>
    <w:rsid w:val="001144B1"/>
    <w:rsid w:val="00115296"/>
    <w:rsid w:val="00131884"/>
    <w:rsid w:val="0014087D"/>
    <w:rsid w:val="001421CC"/>
    <w:rsid w:val="001442E8"/>
    <w:rsid w:val="00155584"/>
    <w:rsid w:val="00166775"/>
    <w:rsid w:val="0017148A"/>
    <w:rsid w:val="0017236A"/>
    <w:rsid w:val="00174489"/>
    <w:rsid w:val="001773E5"/>
    <w:rsid w:val="001843BD"/>
    <w:rsid w:val="001B3546"/>
    <w:rsid w:val="001C4471"/>
    <w:rsid w:val="001C535D"/>
    <w:rsid w:val="001D0B1C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A0CDA"/>
    <w:rsid w:val="002A3797"/>
    <w:rsid w:val="002A3D16"/>
    <w:rsid w:val="002B34EF"/>
    <w:rsid w:val="002B49C1"/>
    <w:rsid w:val="002C3B67"/>
    <w:rsid w:val="002E2B77"/>
    <w:rsid w:val="002F5179"/>
    <w:rsid w:val="0030146F"/>
    <w:rsid w:val="0030618C"/>
    <w:rsid w:val="00307749"/>
    <w:rsid w:val="00314B06"/>
    <w:rsid w:val="00320FCB"/>
    <w:rsid w:val="003227A3"/>
    <w:rsid w:val="00340957"/>
    <w:rsid w:val="00352130"/>
    <w:rsid w:val="00354780"/>
    <w:rsid w:val="00380688"/>
    <w:rsid w:val="003A0459"/>
    <w:rsid w:val="003A0F95"/>
    <w:rsid w:val="003A63F6"/>
    <w:rsid w:val="003B7754"/>
    <w:rsid w:val="003B78D4"/>
    <w:rsid w:val="003C20CE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29CB"/>
    <w:rsid w:val="00484CF8"/>
    <w:rsid w:val="004940E1"/>
    <w:rsid w:val="004A4F34"/>
    <w:rsid w:val="004A5084"/>
    <w:rsid w:val="004B1D3C"/>
    <w:rsid w:val="004B6A38"/>
    <w:rsid w:val="004C5E22"/>
    <w:rsid w:val="004D0CC0"/>
    <w:rsid w:val="004D199B"/>
    <w:rsid w:val="004E5811"/>
    <w:rsid w:val="004F502E"/>
    <w:rsid w:val="005004DF"/>
    <w:rsid w:val="00501767"/>
    <w:rsid w:val="005022E5"/>
    <w:rsid w:val="00507DD1"/>
    <w:rsid w:val="005135BC"/>
    <w:rsid w:val="00514A13"/>
    <w:rsid w:val="00522202"/>
    <w:rsid w:val="005278DB"/>
    <w:rsid w:val="00530B7B"/>
    <w:rsid w:val="005323B1"/>
    <w:rsid w:val="00535F97"/>
    <w:rsid w:val="00542844"/>
    <w:rsid w:val="00544DB5"/>
    <w:rsid w:val="00551045"/>
    <w:rsid w:val="00561999"/>
    <w:rsid w:val="00571180"/>
    <w:rsid w:val="00587996"/>
    <w:rsid w:val="00593A79"/>
    <w:rsid w:val="00594AB7"/>
    <w:rsid w:val="00594D11"/>
    <w:rsid w:val="005A5A98"/>
    <w:rsid w:val="005A6280"/>
    <w:rsid w:val="005A6AE7"/>
    <w:rsid w:val="005C7118"/>
    <w:rsid w:val="005C71EC"/>
    <w:rsid w:val="005E0FF3"/>
    <w:rsid w:val="005E12C8"/>
    <w:rsid w:val="005E4B75"/>
    <w:rsid w:val="005F7D1B"/>
    <w:rsid w:val="00600552"/>
    <w:rsid w:val="006126A2"/>
    <w:rsid w:val="00615769"/>
    <w:rsid w:val="00625DBD"/>
    <w:rsid w:val="00641E0F"/>
    <w:rsid w:val="006474A6"/>
    <w:rsid w:val="006557C3"/>
    <w:rsid w:val="006604FD"/>
    <w:rsid w:val="00664A25"/>
    <w:rsid w:val="00666CFC"/>
    <w:rsid w:val="00670D16"/>
    <w:rsid w:val="00677852"/>
    <w:rsid w:val="00683A82"/>
    <w:rsid w:val="00697B20"/>
    <w:rsid w:val="006A0E04"/>
    <w:rsid w:val="006A1A80"/>
    <w:rsid w:val="006A42DB"/>
    <w:rsid w:val="006B4B98"/>
    <w:rsid w:val="006B7533"/>
    <w:rsid w:val="006C0FCA"/>
    <w:rsid w:val="006C15EA"/>
    <w:rsid w:val="006C48FA"/>
    <w:rsid w:val="006C5AAA"/>
    <w:rsid w:val="006D36BF"/>
    <w:rsid w:val="006E23BC"/>
    <w:rsid w:val="006E4725"/>
    <w:rsid w:val="006E564C"/>
    <w:rsid w:val="006F7849"/>
    <w:rsid w:val="00701750"/>
    <w:rsid w:val="007041ED"/>
    <w:rsid w:val="007045CF"/>
    <w:rsid w:val="0071299B"/>
    <w:rsid w:val="00721D5D"/>
    <w:rsid w:val="0072551D"/>
    <w:rsid w:val="00733CAE"/>
    <w:rsid w:val="00735A63"/>
    <w:rsid w:val="00743072"/>
    <w:rsid w:val="00751A78"/>
    <w:rsid w:val="00754417"/>
    <w:rsid w:val="00777224"/>
    <w:rsid w:val="0078075F"/>
    <w:rsid w:val="00780D83"/>
    <w:rsid w:val="007826E0"/>
    <w:rsid w:val="00782F3A"/>
    <w:rsid w:val="007842F1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7F2482"/>
    <w:rsid w:val="008100F9"/>
    <w:rsid w:val="00814FDF"/>
    <w:rsid w:val="00817E6C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926AE"/>
    <w:rsid w:val="00892BE4"/>
    <w:rsid w:val="008A0440"/>
    <w:rsid w:val="008A0A32"/>
    <w:rsid w:val="008A218F"/>
    <w:rsid w:val="008A6B81"/>
    <w:rsid w:val="008A74C3"/>
    <w:rsid w:val="008B4616"/>
    <w:rsid w:val="008C18CB"/>
    <w:rsid w:val="008C1C42"/>
    <w:rsid w:val="008C7B49"/>
    <w:rsid w:val="008D4EAE"/>
    <w:rsid w:val="008D5C24"/>
    <w:rsid w:val="008E02C2"/>
    <w:rsid w:val="008F4729"/>
    <w:rsid w:val="008F529C"/>
    <w:rsid w:val="00900F28"/>
    <w:rsid w:val="00901B3F"/>
    <w:rsid w:val="0091180D"/>
    <w:rsid w:val="009150D7"/>
    <w:rsid w:val="00915BC7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97B77"/>
    <w:rsid w:val="009A4C96"/>
    <w:rsid w:val="009A5AD6"/>
    <w:rsid w:val="009A5D42"/>
    <w:rsid w:val="009C183B"/>
    <w:rsid w:val="009C2C73"/>
    <w:rsid w:val="009C5ECB"/>
    <w:rsid w:val="009D442D"/>
    <w:rsid w:val="009E0E0E"/>
    <w:rsid w:val="009E1104"/>
    <w:rsid w:val="009E40DB"/>
    <w:rsid w:val="009E611F"/>
    <w:rsid w:val="009F1325"/>
    <w:rsid w:val="009F21DF"/>
    <w:rsid w:val="009F6AE0"/>
    <w:rsid w:val="009F79E1"/>
    <w:rsid w:val="00A05021"/>
    <w:rsid w:val="00A25491"/>
    <w:rsid w:val="00A35D23"/>
    <w:rsid w:val="00A476D5"/>
    <w:rsid w:val="00A50D5D"/>
    <w:rsid w:val="00A53A11"/>
    <w:rsid w:val="00A65C45"/>
    <w:rsid w:val="00A730EC"/>
    <w:rsid w:val="00A7586B"/>
    <w:rsid w:val="00A8357C"/>
    <w:rsid w:val="00A83CA1"/>
    <w:rsid w:val="00A90C0B"/>
    <w:rsid w:val="00A91FB2"/>
    <w:rsid w:val="00AA05BB"/>
    <w:rsid w:val="00AA3242"/>
    <w:rsid w:val="00AA6056"/>
    <w:rsid w:val="00AB5938"/>
    <w:rsid w:val="00AC0806"/>
    <w:rsid w:val="00AD7395"/>
    <w:rsid w:val="00AD75E5"/>
    <w:rsid w:val="00AE0F0F"/>
    <w:rsid w:val="00AE742C"/>
    <w:rsid w:val="00AF11FB"/>
    <w:rsid w:val="00AF3A03"/>
    <w:rsid w:val="00AF6AC3"/>
    <w:rsid w:val="00B10AF1"/>
    <w:rsid w:val="00B14BF9"/>
    <w:rsid w:val="00B260C3"/>
    <w:rsid w:val="00B34A77"/>
    <w:rsid w:val="00B36A08"/>
    <w:rsid w:val="00B3732F"/>
    <w:rsid w:val="00B373B2"/>
    <w:rsid w:val="00B4761F"/>
    <w:rsid w:val="00B61217"/>
    <w:rsid w:val="00B7425C"/>
    <w:rsid w:val="00B82BCE"/>
    <w:rsid w:val="00B834BA"/>
    <w:rsid w:val="00BA4C9B"/>
    <w:rsid w:val="00BA658A"/>
    <w:rsid w:val="00BB3696"/>
    <w:rsid w:val="00BB5716"/>
    <w:rsid w:val="00BC3724"/>
    <w:rsid w:val="00BD48B0"/>
    <w:rsid w:val="00BD5C63"/>
    <w:rsid w:val="00BF3B57"/>
    <w:rsid w:val="00BF3C59"/>
    <w:rsid w:val="00C00BD5"/>
    <w:rsid w:val="00C02FF2"/>
    <w:rsid w:val="00C06368"/>
    <w:rsid w:val="00C068E4"/>
    <w:rsid w:val="00C06C2C"/>
    <w:rsid w:val="00C1029D"/>
    <w:rsid w:val="00C211FD"/>
    <w:rsid w:val="00C217E6"/>
    <w:rsid w:val="00C22DAF"/>
    <w:rsid w:val="00C23393"/>
    <w:rsid w:val="00C3274A"/>
    <w:rsid w:val="00C327D1"/>
    <w:rsid w:val="00C32BCF"/>
    <w:rsid w:val="00C37C29"/>
    <w:rsid w:val="00C41C2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B2B2F"/>
    <w:rsid w:val="00CB6AA7"/>
    <w:rsid w:val="00CC09CA"/>
    <w:rsid w:val="00CC1C6E"/>
    <w:rsid w:val="00CC545D"/>
    <w:rsid w:val="00CD22B0"/>
    <w:rsid w:val="00CE7CD5"/>
    <w:rsid w:val="00CF1E15"/>
    <w:rsid w:val="00D02909"/>
    <w:rsid w:val="00D11C9E"/>
    <w:rsid w:val="00D1264F"/>
    <w:rsid w:val="00D35114"/>
    <w:rsid w:val="00D43810"/>
    <w:rsid w:val="00D45098"/>
    <w:rsid w:val="00D4656B"/>
    <w:rsid w:val="00D503A5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6A73"/>
    <w:rsid w:val="00DB6DDD"/>
    <w:rsid w:val="00DD4DD1"/>
    <w:rsid w:val="00DE0C68"/>
    <w:rsid w:val="00DE57A9"/>
    <w:rsid w:val="00DF3516"/>
    <w:rsid w:val="00E03FF4"/>
    <w:rsid w:val="00E0670E"/>
    <w:rsid w:val="00E0714A"/>
    <w:rsid w:val="00E1749C"/>
    <w:rsid w:val="00E176A9"/>
    <w:rsid w:val="00E23C37"/>
    <w:rsid w:val="00E31493"/>
    <w:rsid w:val="00E41CA0"/>
    <w:rsid w:val="00E5160F"/>
    <w:rsid w:val="00E52BD9"/>
    <w:rsid w:val="00E547E8"/>
    <w:rsid w:val="00E57D2D"/>
    <w:rsid w:val="00E6474C"/>
    <w:rsid w:val="00E6582C"/>
    <w:rsid w:val="00E728CB"/>
    <w:rsid w:val="00E818B6"/>
    <w:rsid w:val="00E86142"/>
    <w:rsid w:val="00EA2201"/>
    <w:rsid w:val="00EA412C"/>
    <w:rsid w:val="00EB146E"/>
    <w:rsid w:val="00EB5690"/>
    <w:rsid w:val="00EC38C9"/>
    <w:rsid w:val="00EC43D8"/>
    <w:rsid w:val="00ED21A9"/>
    <w:rsid w:val="00ED52BB"/>
    <w:rsid w:val="00EE22C5"/>
    <w:rsid w:val="00EE64BD"/>
    <w:rsid w:val="00EF4B79"/>
    <w:rsid w:val="00F00A6F"/>
    <w:rsid w:val="00F0391B"/>
    <w:rsid w:val="00F03DF0"/>
    <w:rsid w:val="00F14ED1"/>
    <w:rsid w:val="00F267A8"/>
    <w:rsid w:val="00F26DB8"/>
    <w:rsid w:val="00F327BC"/>
    <w:rsid w:val="00F35D35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C755D"/>
    <w:rsid w:val="00FD560D"/>
    <w:rsid w:val="00FE2F96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."/>
  <w:listSeparator w:val=";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F1F757-8C26-447C-BB20-B5743828F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0</TotalTime>
  <Pages>14</Pages>
  <Words>100</Words>
  <Characters>555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654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25</cp:revision>
  <cp:lastPrinted>2015-12-21T16:50:00Z</cp:lastPrinted>
  <dcterms:created xsi:type="dcterms:W3CDTF">2020-07-29T17:40:00Z</dcterms:created>
  <dcterms:modified xsi:type="dcterms:W3CDTF">2020-07-29T17:49:00Z</dcterms:modified>
  <cp:contentStatus/>
</cp:coreProperties>
</file>