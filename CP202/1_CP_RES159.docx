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AD0374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AD0374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1722B" w:rsidRDefault="00F1722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1722B" w:rsidRDefault="00F1722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C5" w:rsidRDefault="00B51EC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51EC5" w:rsidRDefault="00B51EC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Seleccionar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9E" w:rsidRDefault="00FD019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D019E" w:rsidRDefault="00FD019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Modelo de telefono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C1" w:rsidRDefault="004F13C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F13C1" w:rsidRDefault="004F13C1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Plan de Financiamiento: Contado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3F" w:rsidRDefault="0076403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6403F" w:rsidRDefault="0076403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Monto: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ED" w:rsidRDefault="00A814E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814ED" w:rsidRDefault="00A814E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69" w:rsidRDefault="001477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47769" w:rsidRDefault="001477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Contratación y Validación de Identidad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DA" w:rsidRDefault="00CD3BD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D3BDA" w:rsidRDefault="00CD3BD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Descargar Contrato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0" w:rsidRDefault="00B541B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541B0" w:rsidRDefault="00B541B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Descarga Completa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ED" w:rsidRDefault="00B85EE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85EED" w:rsidRDefault="00B85EE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4" w:rsidRDefault="00EB30A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B30A4" w:rsidRDefault="00EB30A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8D" w:rsidRDefault="00D36B8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36B8D" w:rsidRDefault="00D36B8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Ingreso de Materiales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4490720"/>
            <wp:effectExtent l="0" t="0" r="0" b="508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C2" w:rsidRDefault="007021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7021C2" w:rsidRDefault="007021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Empuje OK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105" w:rsidRDefault="00B6210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62105" w:rsidRPr="007021C2" w:rsidRDefault="00B6210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F30FFAB" wp14:editId="0CF69CBD">
            <wp:extent cx="6179820" cy="32886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105" w:rsidRPr="007021C2" w:rsidSect="00F1722B">
      <w:headerReference w:type="even" r:id="rId24"/>
      <w:headerReference w:type="default" r:id="rId25"/>
      <w:footerReference w:type="default" r:id="rId26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354F" w:rsidRDefault="00E6354F" w:rsidP="00276B50">
      <w:r>
        <w:separator/>
      </w:r>
    </w:p>
  </w:endnote>
  <w:endnote w:type="continuationSeparator" w:id="0">
    <w:p w:rsidR="00E6354F" w:rsidRDefault="00E6354F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B62105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354F" w:rsidRDefault="00E6354F" w:rsidP="00276B50">
      <w:r>
        <w:separator/>
      </w:r>
    </w:p>
  </w:footnote>
  <w:footnote w:type="continuationSeparator" w:id="0">
    <w:p w:rsidR="00E6354F" w:rsidRDefault="00E6354F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4087D"/>
    <w:rsid w:val="001421CC"/>
    <w:rsid w:val="001442E8"/>
    <w:rsid w:val="00147769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13C1"/>
    <w:rsid w:val="004F502E"/>
    <w:rsid w:val="005004DF"/>
    <w:rsid w:val="005022E5"/>
    <w:rsid w:val="00507DD1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4A25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21C2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6403F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14ED"/>
    <w:rsid w:val="00A8357C"/>
    <w:rsid w:val="00A83CA1"/>
    <w:rsid w:val="00A90C0B"/>
    <w:rsid w:val="00A91FB2"/>
    <w:rsid w:val="00AA05BB"/>
    <w:rsid w:val="00AA3242"/>
    <w:rsid w:val="00AB5938"/>
    <w:rsid w:val="00AC0806"/>
    <w:rsid w:val="00AD0374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51EC5"/>
    <w:rsid w:val="00B541B0"/>
    <w:rsid w:val="00B61217"/>
    <w:rsid w:val="00B62105"/>
    <w:rsid w:val="00B7425C"/>
    <w:rsid w:val="00B82BCE"/>
    <w:rsid w:val="00B834BA"/>
    <w:rsid w:val="00B85EED"/>
    <w:rsid w:val="00BA4C9B"/>
    <w:rsid w:val="00BA658A"/>
    <w:rsid w:val="00BB3696"/>
    <w:rsid w:val="00BB5716"/>
    <w:rsid w:val="00BC3724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D3BDA"/>
    <w:rsid w:val="00CE7CD5"/>
    <w:rsid w:val="00CF1E15"/>
    <w:rsid w:val="00D02909"/>
    <w:rsid w:val="00D11C9E"/>
    <w:rsid w:val="00D35114"/>
    <w:rsid w:val="00D36B8D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354F"/>
    <w:rsid w:val="00E6474C"/>
    <w:rsid w:val="00E6582C"/>
    <w:rsid w:val="00E728CB"/>
    <w:rsid w:val="00E86142"/>
    <w:rsid w:val="00EA2201"/>
    <w:rsid w:val="00EA412C"/>
    <w:rsid w:val="00EB146E"/>
    <w:rsid w:val="00EB30A4"/>
    <w:rsid w:val="00EB5690"/>
    <w:rsid w:val="00EC38C9"/>
    <w:rsid w:val="00EC43D8"/>
    <w:rsid w:val="00ED21A9"/>
    <w:rsid w:val="00EE22C5"/>
    <w:rsid w:val="00EE64BD"/>
    <w:rsid w:val="00EF4B79"/>
    <w:rsid w:val="00F0391B"/>
    <w:rsid w:val="00F03DF0"/>
    <w:rsid w:val="00F14ED1"/>
    <w:rsid w:val="00F1722B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019E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D0CD5B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F6E20-F686-4CE0-9E1A-96B05AC15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1</TotalTime>
  <Pages>8</Pages>
  <Words>51</Words>
  <Characters>282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332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15</cp:revision>
  <cp:lastPrinted>2015-12-21T16:50:00Z</cp:lastPrinted>
  <dcterms:created xsi:type="dcterms:W3CDTF">2020-07-20T23:29:00Z</dcterms:created>
  <dcterms:modified xsi:type="dcterms:W3CDTF">2020-07-20T23:39:00Z</dcterms:modified>
  <cp:contentStatus/>
</cp:coreProperties>
</file>